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67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0"/>
        <w:gridCol w:w="4436"/>
        <w:gridCol w:w="1751"/>
        <w:gridCol w:w="2266"/>
      </w:tblGrid>
      <w:tr w:rsidR="00267027" w:rsidRPr="00250509" w14:paraId="31A05952" w14:textId="77777777" w:rsidTr="00D86492">
        <w:trPr>
          <w:trHeight w:val="923"/>
        </w:trPr>
        <w:tc>
          <w:tcPr>
            <w:tcW w:w="5656" w:type="dxa"/>
            <w:gridSpan w:val="2"/>
          </w:tcPr>
          <w:p w14:paraId="2538132F" w14:textId="77777777" w:rsidR="00C577D6" w:rsidRPr="00D37828" w:rsidRDefault="00287909" w:rsidP="00E46534">
            <w:pPr>
              <w:spacing w:line="0" w:lineRule="atLeast"/>
              <w:jc w:val="both"/>
              <w:rPr>
                <w:rFonts w:ascii="微软雅黑" w:eastAsia="微软雅黑" w:hAnsi="微软雅黑"/>
                <w:sz w:val="48"/>
                <w:szCs w:val="32"/>
              </w:rPr>
            </w:pPr>
            <w:r>
              <w:rPr>
                <w:rFonts w:ascii="微软雅黑" w:eastAsia="微软雅黑" w:hAnsi="微软雅黑"/>
                <w:sz w:val="48"/>
                <w:szCs w:val="32"/>
              </w:rPr>
              <w:t>王友运</w:t>
            </w:r>
          </w:p>
        </w:tc>
        <w:tc>
          <w:tcPr>
            <w:tcW w:w="1751" w:type="dxa"/>
            <w:vMerge w:val="restart"/>
          </w:tcPr>
          <w:p w14:paraId="7344C95D" w14:textId="77777777" w:rsidR="00C577D6" w:rsidRPr="00250509" w:rsidRDefault="00C577D6" w:rsidP="00E46534">
            <w:pPr>
              <w:spacing w:line="0" w:lineRule="atLeast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2266" w:type="dxa"/>
            <w:vMerge w:val="restart"/>
          </w:tcPr>
          <w:p w14:paraId="30EDE614" w14:textId="77777777" w:rsidR="00C577D6" w:rsidRPr="00250509" w:rsidRDefault="005C2790" w:rsidP="00E46534">
            <w:pPr>
              <w:spacing w:line="0" w:lineRule="atLeast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DD5BBF"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69358651" wp14:editId="35AB01AE">
                  <wp:extent cx="976581" cy="1301750"/>
                  <wp:effectExtent l="0" t="0" r="0" b="0"/>
                  <wp:docPr id="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581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71A" w:rsidRPr="00250509" w14:paraId="694F7DB0" w14:textId="77777777" w:rsidTr="00D86492">
        <w:trPr>
          <w:trHeight w:val="1440"/>
        </w:trPr>
        <w:tc>
          <w:tcPr>
            <w:tcW w:w="1220" w:type="dxa"/>
            <w:tcBorders>
              <w:bottom w:val="single" w:sz="4" w:space="0" w:color="8496B0" w:themeColor="text2" w:themeTint="99"/>
            </w:tcBorders>
          </w:tcPr>
          <w:p w14:paraId="6F8F6046" w14:textId="77777777" w:rsidR="00C577D6" w:rsidRPr="00250509" w:rsidRDefault="00C577D6" w:rsidP="00E46534">
            <w:pPr>
              <w:spacing w:line="0" w:lineRule="atLeast"/>
              <w:rPr>
                <w:rFonts w:ascii="微软雅黑" w:eastAsia="微软雅黑" w:hAnsi="微软雅黑"/>
                <w:sz w:val="20"/>
                <w:szCs w:val="20"/>
              </w:rPr>
            </w:pPr>
            <w:r w:rsidRPr="00250509">
              <w:rPr>
                <w:rFonts w:ascii="微软雅黑" w:eastAsia="微软雅黑" w:hAnsi="微软雅黑" w:hint="eastAsia"/>
                <w:sz w:val="20"/>
                <w:szCs w:val="20"/>
              </w:rPr>
              <w:t>联系方式</w:t>
            </w:r>
            <w:r w:rsidRPr="00250509">
              <w:rPr>
                <w:rFonts w:ascii="微软雅黑" w:eastAsia="微软雅黑" w:hAnsi="微软雅黑"/>
                <w:sz w:val="20"/>
                <w:szCs w:val="20"/>
              </w:rPr>
              <w:t>：</w:t>
            </w:r>
          </w:p>
          <w:p w14:paraId="6A6D5430" w14:textId="77777777" w:rsidR="00C577D6" w:rsidRPr="00250509" w:rsidRDefault="00C577D6" w:rsidP="00E46534">
            <w:pPr>
              <w:spacing w:line="0" w:lineRule="atLeast"/>
              <w:rPr>
                <w:rFonts w:ascii="微软雅黑" w:eastAsia="微软雅黑" w:hAnsi="微软雅黑"/>
                <w:sz w:val="20"/>
                <w:szCs w:val="20"/>
              </w:rPr>
            </w:pPr>
            <w:r w:rsidRPr="00250509">
              <w:rPr>
                <w:rFonts w:ascii="微软雅黑" w:eastAsia="微软雅黑" w:hAnsi="微软雅黑" w:hint="eastAsia"/>
                <w:sz w:val="20"/>
                <w:szCs w:val="20"/>
              </w:rPr>
              <w:t>电子</w:t>
            </w:r>
            <w:r w:rsidRPr="00250509">
              <w:rPr>
                <w:rFonts w:ascii="微软雅黑" w:eastAsia="微软雅黑" w:hAnsi="微软雅黑"/>
                <w:sz w:val="20"/>
                <w:szCs w:val="20"/>
              </w:rPr>
              <w:t>邮箱：</w:t>
            </w:r>
          </w:p>
          <w:p w14:paraId="7F43B1E4" w14:textId="5A2359C8" w:rsidR="00C577D6" w:rsidRPr="00250509" w:rsidRDefault="007E63A7" w:rsidP="00E46534">
            <w:pPr>
              <w:spacing w:line="0" w:lineRule="atLeast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个人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主页</w:t>
            </w:r>
            <w:r w:rsidR="00C577D6" w:rsidRPr="00250509">
              <w:rPr>
                <w:rFonts w:ascii="微软雅黑" w:eastAsia="微软雅黑" w:hAnsi="微软雅黑"/>
                <w:sz w:val="20"/>
                <w:szCs w:val="20"/>
              </w:rPr>
              <w:t>：</w:t>
            </w:r>
          </w:p>
          <w:p w14:paraId="630C6CB7" w14:textId="77777777" w:rsidR="00C577D6" w:rsidRPr="00250509" w:rsidRDefault="00C577D6" w:rsidP="00E46534">
            <w:pPr>
              <w:spacing w:line="0" w:lineRule="atLeast"/>
              <w:rPr>
                <w:rFonts w:ascii="微软雅黑" w:eastAsia="微软雅黑" w:hAnsi="微软雅黑"/>
                <w:sz w:val="20"/>
                <w:szCs w:val="20"/>
              </w:rPr>
            </w:pPr>
            <w:r w:rsidRPr="00250509">
              <w:rPr>
                <w:rFonts w:ascii="微软雅黑" w:eastAsia="微软雅黑" w:hAnsi="微软雅黑" w:hint="eastAsia"/>
                <w:sz w:val="20"/>
                <w:szCs w:val="20"/>
              </w:rPr>
              <w:t>求职意向</w:t>
            </w:r>
            <w:r w:rsidRPr="00250509">
              <w:rPr>
                <w:rFonts w:ascii="微软雅黑" w:eastAsia="微软雅黑" w:hAnsi="微软雅黑"/>
                <w:sz w:val="20"/>
                <w:szCs w:val="20"/>
              </w:rPr>
              <w:t>：</w:t>
            </w:r>
          </w:p>
        </w:tc>
        <w:tc>
          <w:tcPr>
            <w:tcW w:w="4436" w:type="dxa"/>
            <w:tcBorders>
              <w:bottom w:val="single" w:sz="4" w:space="0" w:color="8496B0" w:themeColor="text2" w:themeTint="99"/>
            </w:tcBorders>
          </w:tcPr>
          <w:p w14:paraId="6EB3901B" w14:textId="77777777" w:rsidR="00C577D6" w:rsidRPr="00250509" w:rsidRDefault="00287909" w:rsidP="00E46534">
            <w:pPr>
              <w:widowControl/>
              <w:autoSpaceDE/>
              <w:autoSpaceDN/>
              <w:adjustRightInd/>
              <w:spacing w:line="0" w:lineRule="atLeast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13338031126</w:t>
            </w:r>
          </w:p>
          <w:p w14:paraId="79AC3DA9" w14:textId="5F037F9C" w:rsidR="00C577D6" w:rsidRPr="00250509" w:rsidRDefault="007B5B64" w:rsidP="00E46534">
            <w:pPr>
              <w:spacing w:line="0" w:lineRule="atLeast"/>
              <w:rPr>
                <w:rFonts w:ascii="微软雅黑" w:eastAsia="微软雅黑" w:hAnsi="微软雅黑" w:cs="Tahoma"/>
                <w:color w:val="444444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stephec@163</w:t>
            </w:r>
            <w:r w:rsidR="00267027" w:rsidRPr="00267027">
              <w:rPr>
                <w:rFonts w:ascii="微软雅黑" w:eastAsia="微软雅黑" w:hAnsi="微软雅黑" w:hint="eastAsia"/>
                <w:sz w:val="20"/>
                <w:szCs w:val="20"/>
              </w:rPr>
              <w:t>.com</w:t>
            </w:r>
          </w:p>
          <w:p w14:paraId="5DF43C53" w14:textId="1C54FDC0" w:rsidR="00C577D6" w:rsidRPr="00DD43A7" w:rsidRDefault="00761D4A" w:rsidP="00E46534">
            <w:pPr>
              <w:spacing w:line="0" w:lineRule="atLeast"/>
              <w:rPr>
                <w:rFonts w:ascii="微软雅黑" w:eastAsia="微软雅黑" w:hAnsi="微软雅黑" w:cs="Tahoma"/>
                <w:color w:val="444444"/>
                <w:sz w:val="20"/>
                <w:szCs w:val="20"/>
              </w:rPr>
            </w:pPr>
            <w:hyperlink r:id="rId9" w:history="1">
              <w:r w:rsidR="00EF171A" w:rsidRPr="00140BD8">
                <w:rPr>
                  <w:rStyle w:val="a4"/>
                  <w:rFonts w:ascii="微软雅黑" w:eastAsia="微软雅黑" w:hAnsi="微软雅黑" w:cs="Tahoma"/>
                  <w:sz w:val="20"/>
                  <w:szCs w:val="20"/>
                </w:rPr>
                <w:t>http://github.com/IMWYY</w:t>
              </w:r>
            </w:hyperlink>
            <w:r w:rsidR="00EF171A">
              <w:rPr>
                <w:rFonts w:ascii="微软雅黑" w:eastAsia="微软雅黑" w:hAnsi="微软雅黑" w:cs="Tahoma"/>
                <w:color w:val="444444"/>
                <w:sz w:val="20"/>
                <w:szCs w:val="20"/>
              </w:rPr>
              <w:t xml:space="preserve">  </w:t>
            </w:r>
            <w:r w:rsidR="00951CDB">
              <w:rPr>
                <w:rFonts w:ascii="微软雅黑" w:eastAsia="微软雅黑" w:hAnsi="微软雅黑" w:cs="Tahoma"/>
                <w:color w:val="444444"/>
                <w:sz w:val="20"/>
                <w:szCs w:val="20"/>
              </w:rPr>
              <w:t xml:space="preserve">                          </w:t>
            </w:r>
            <w:r w:rsidR="00DD43A7">
              <w:rPr>
                <w:rFonts w:ascii="微软雅黑" w:eastAsia="微软雅黑" w:hAnsi="微软雅黑" w:cs="Tahoma" w:hint="eastAsia"/>
                <w:color w:val="444444"/>
                <w:sz w:val="20"/>
                <w:szCs w:val="20"/>
              </w:rPr>
              <w:t>后端</w:t>
            </w:r>
            <w:r w:rsidR="00DC1746">
              <w:rPr>
                <w:rFonts w:ascii="微软雅黑" w:eastAsia="微软雅黑" w:hAnsi="微软雅黑" w:cs="Tahoma"/>
                <w:color w:val="444444"/>
                <w:sz w:val="20"/>
                <w:szCs w:val="20"/>
              </w:rPr>
              <w:t>工程师</w:t>
            </w:r>
            <w:r w:rsidR="00636814">
              <w:rPr>
                <w:rFonts w:ascii="微软雅黑" w:eastAsia="微软雅黑" w:hAnsi="微软雅黑" w:cs="Tahoma"/>
                <w:color w:val="444444"/>
                <w:sz w:val="20"/>
                <w:szCs w:val="20"/>
              </w:rPr>
              <w:t xml:space="preserve"> </w:t>
            </w:r>
          </w:p>
        </w:tc>
        <w:tc>
          <w:tcPr>
            <w:tcW w:w="1751" w:type="dxa"/>
            <w:vMerge/>
            <w:tcBorders>
              <w:bottom w:val="single" w:sz="4" w:space="0" w:color="8496B0" w:themeColor="text2" w:themeTint="99"/>
            </w:tcBorders>
          </w:tcPr>
          <w:p w14:paraId="7DBB3130" w14:textId="77777777" w:rsidR="00C577D6" w:rsidRPr="00250509" w:rsidRDefault="00C577D6" w:rsidP="00E46534">
            <w:pPr>
              <w:spacing w:line="0" w:lineRule="atLeas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266" w:type="dxa"/>
            <w:vMerge/>
            <w:tcBorders>
              <w:bottom w:val="single" w:sz="4" w:space="0" w:color="8496B0" w:themeColor="text2" w:themeTint="99"/>
            </w:tcBorders>
          </w:tcPr>
          <w:p w14:paraId="115AF401" w14:textId="77777777" w:rsidR="00C577D6" w:rsidRPr="00250509" w:rsidRDefault="00C577D6" w:rsidP="00E46534">
            <w:pPr>
              <w:spacing w:line="0" w:lineRule="atLeas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AB6B5B" w:rsidRPr="00250509" w14:paraId="24A9CE49" w14:textId="77777777" w:rsidTr="00D86492">
        <w:trPr>
          <w:trHeight w:val="12910"/>
        </w:trPr>
        <w:tc>
          <w:tcPr>
            <w:tcW w:w="9673" w:type="dxa"/>
            <w:gridSpan w:val="4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995B30A" w14:textId="01D0C83A" w:rsidR="00592927" w:rsidRPr="009177F8" w:rsidRDefault="0035003F" w:rsidP="00CF62A4">
            <w:pPr>
              <w:spacing w:beforeLines="50" w:before="163" w:afterLines="50" w:after="163" w:line="0" w:lineRule="atLeast"/>
              <w:jc w:val="both"/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</w:pPr>
            <w:r>
              <w:rPr>
                <w:rFonts w:ascii="微软雅黑" w:eastAsia="微软雅黑" w:hAnsi="微软雅黑" w:hint="eastAsia"/>
                <w:color w:val="2E74B5" w:themeColor="accent1" w:themeShade="BF"/>
                <w:u w:val="single"/>
              </w:rPr>
              <w:t>校园</w:t>
            </w:r>
            <w:r w:rsidR="00592927" w:rsidRPr="009177F8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>经历</w:t>
            </w:r>
            <w:r w:rsidR="00592927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 xml:space="preserve">                                                                       </w:t>
            </w:r>
          </w:p>
          <w:p w14:paraId="6F0241E6" w14:textId="0649B37E" w:rsidR="00592927" w:rsidRPr="00250509" w:rsidRDefault="00835C3F" w:rsidP="00092614">
            <w:pPr>
              <w:spacing w:line="0" w:lineRule="atLeast"/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2015</w:t>
            </w:r>
            <w:r w:rsidR="001C7316"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.09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 - 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至今</w:t>
            </w:r>
            <w:r w:rsidR="00592927" w:rsidRPr="00250509"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  <w:r w:rsidR="00592927"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南京</w:t>
            </w:r>
            <w:r w:rsidR="00592927" w:rsidRPr="00250509">
              <w:rPr>
                <w:rFonts w:ascii="微软雅黑" w:eastAsia="微软雅黑" w:hAnsi="微软雅黑" w:hint="eastAsia"/>
                <w:sz w:val="18"/>
                <w:szCs w:val="18"/>
              </w:rPr>
              <w:t>大学</w:t>
            </w:r>
            <w:r w:rsidR="0059292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软件学院</w:t>
            </w:r>
            <w:r w:rsidR="0059292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1432EA">
              <w:rPr>
                <w:rFonts w:ascii="微软雅黑" w:eastAsia="微软雅黑" w:hAnsi="微软雅黑"/>
                <w:sz w:val="18"/>
                <w:szCs w:val="18"/>
              </w:rPr>
              <w:t>2015</w:t>
            </w:r>
            <w:r w:rsidR="001432EA">
              <w:rPr>
                <w:rFonts w:ascii="微软雅黑" w:eastAsia="微软雅黑" w:hAnsi="微软雅黑" w:hint="eastAsia"/>
                <w:sz w:val="18"/>
                <w:szCs w:val="18"/>
              </w:rPr>
              <w:t>级</w:t>
            </w:r>
            <w:r w:rsidR="0035003F">
              <w:rPr>
                <w:rFonts w:ascii="微软雅黑" w:eastAsia="微软雅黑" w:hAnsi="微软雅黑" w:hint="eastAsia"/>
                <w:sz w:val="18"/>
                <w:szCs w:val="18"/>
              </w:rPr>
              <w:t>本科</w:t>
            </w:r>
            <w:r w:rsidR="00592927">
              <w:rPr>
                <w:rFonts w:ascii="微软雅黑" w:eastAsia="微软雅黑" w:hAnsi="微软雅黑"/>
                <w:sz w:val="18"/>
                <w:szCs w:val="18"/>
              </w:rPr>
              <w:t xml:space="preserve">                                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              </w:t>
            </w:r>
          </w:p>
          <w:p w14:paraId="44A70865" w14:textId="67AE6A8B" w:rsidR="00592927" w:rsidRPr="00250509" w:rsidRDefault="00835C3F" w:rsidP="000030F9">
            <w:pPr>
              <w:pStyle w:val="a5"/>
              <w:numPr>
                <w:ilvl w:val="0"/>
                <w:numId w:val="9"/>
              </w:numPr>
              <w:spacing w:line="0" w:lineRule="atLeast"/>
              <w:ind w:firstLineChars="1197" w:firstLine="2155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奖学金：人民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奖学金一等奖 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青颖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风帆冠名奖学金</w:t>
            </w:r>
            <w:r w:rsidR="008438D4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 </w:t>
            </w:r>
            <w:r w:rsidR="008438D4"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校级</w:t>
            </w:r>
            <w:r w:rsidR="008438D4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优秀学生</w:t>
            </w:r>
          </w:p>
          <w:p w14:paraId="56F9DDA3" w14:textId="2E301053" w:rsidR="00592927" w:rsidRPr="0035003F" w:rsidRDefault="00592927" w:rsidP="000030F9">
            <w:pPr>
              <w:pStyle w:val="a5"/>
              <w:numPr>
                <w:ilvl w:val="0"/>
                <w:numId w:val="9"/>
              </w:numPr>
              <w:spacing w:line="0" w:lineRule="atLeast"/>
              <w:ind w:firstLineChars="1197" w:firstLine="2155"/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</w:pPr>
            <w:r w:rsidRPr="00250509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GPA</w:t>
            </w:r>
            <w:r w:rsidRPr="00250509"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：</w:t>
            </w:r>
            <w:r w:rsidR="00835C3F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4.45/5.0  </w:t>
            </w:r>
            <w:r w:rsidR="00835C3F"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排名</w:t>
            </w:r>
            <w:r w:rsidR="00835C3F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10/216</w:t>
            </w:r>
          </w:p>
          <w:p w14:paraId="54AAC1B6" w14:textId="2574857B" w:rsidR="0035003F" w:rsidRDefault="0035003F" w:rsidP="0035003F">
            <w:pPr>
              <w:spacing w:line="0" w:lineRule="atLeast"/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2015.09-2016.06        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校学生会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外联部 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院学生会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外联部 15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级年级长</w:t>
            </w:r>
          </w:p>
          <w:p w14:paraId="3ADCFC88" w14:textId="49EEE95B" w:rsidR="0035003F" w:rsidRPr="00250509" w:rsidRDefault="0035003F" w:rsidP="0035003F">
            <w:pPr>
              <w:pStyle w:val="a5"/>
              <w:numPr>
                <w:ilvl w:val="0"/>
                <w:numId w:val="9"/>
              </w:numPr>
              <w:spacing w:line="0" w:lineRule="atLeast"/>
              <w:ind w:firstLineChars="1197" w:firstLine="2155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与同学合作，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并与与分期乐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方面商讨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制定分期乐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冠名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赞助外联策划书</w:t>
            </w:r>
            <w:r w:rsidRPr="00250509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 </w:t>
            </w:r>
          </w:p>
          <w:p w14:paraId="50441F9A" w14:textId="7EDD3BB8" w:rsidR="00CF62A4" w:rsidRPr="009177F8" w:rsidRDefault="00835C3F" w:rsidP="00CF62A4">
            <w:pPr>
              <w:spacing w:beforeLines="50" w:before="163" w:afterLines="50" w:after="163" w:line="0" w:lineRule="atLeast"/>
              <w:jc w:val="both"/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</w:pPr>
            <w:r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>项目</w:t>
            </w:r>
            <w:r w:rsidR="00CF62A4" w:rsidRPr="009177F8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>经历</w:t>
            </w:r>
            <w:r w:rsidR="00CF62A4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 xml:space="preserve">                         </w:t>
            </w:r>
            <w:r w:rsidR="008438D4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 xml:space="preserve">          </w:t>
            </w:r>
            <w:r w:rsidR="00CF62A4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 xml:space="preserve">                                    </w:t>
            </w:r>
          </w:p>
          <w:p w14:paraId="1CC65751" w14:textId="77777777" w:rsidR="00F24F7A" w:rsidRPr="00667899" w:rsidRDefault="00F24F7A" w:rsidP="00F24F7A">
            <w:pPr>
              <w:spacing w:beforeLines="50" w:before="163" w:line="0" w:lineRule="atLeast"/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2017.09-2017.12        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根据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用户需求开发的安卓app                                           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Android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项目                                         </w:t>
            </w:r>
          </w:p>
          <w:p w14:paraId="606BA5D9" w14:textId="108F0F07" w:rsidR="00F24F7A" w:rsidRPr="00F24F7A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负责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and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roid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端开发，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即将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上线</w:t>
            </w:r>
          </w:p>
          <w:p w14:paraId="181B6577" w14:textId="77777777" w:rsidR="00F24F7A" w:rsidRPr="00667899" w:rsidRDefault="00F24F7A" w:rsidP="00F24F7A">
            <w:pPr>
              <w:spacing w:beforeLines="50" w:before="163" w:line="0" w:lineRule="atLeast"/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2017.08-2017.09        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花期杯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项目：大学生信用评估系统                                        python项目                                                    </w:t>
            </w:r>
          </w:p>
          <w:p w14:paraId="6E104C96" w14:textId="77777777" w:rsidR="00F24F7A" w:rsidRPr="007A34BA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担任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PM，</w:t>
            </w:r>
            <w:r w:rsidRPr="007A34BA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整理需求，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安排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项目进度，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搭建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项目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框架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。</w:t>
            </w:r>
          </w:p>
          <w:p w14:paraId="025705D7" w14:textId="77777777" w:rsidR="00F24F7A" w:rsidRPr="005A6A8B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</w:pP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python 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flask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框架开发，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利用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BP回溯算法对输入数据进行评估</w:t>
            </w:r>
          </w:p>
          <w:p w14:paraId="76527501" w14:textId="77777777" w:rsidR="00F24F7A" w:rsidRPr="00667899" w:rsidRDefault="00F24F7A" w:rsidP="00F24F7A">
            <w:pPr>
              <w:spacing w:beforeLines="50" w:before="163" w:line="0" w:lineRule="atLeast"/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2017.07-2017.08        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人民法院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类案模型构建（类案推荐）                                        Web项目                                         </w:t>
            </w:r>
          </w:p>
          <w:p w14:paraId="545F90B6" w14:textId="77777777" w:rsidR="00F24F7A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智慧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人民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法院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建设的子项目，提取文书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关键字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根据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关键字推荐类案</w:t>
            </w:r>
          </w:p>
          <w:p w14:paraId="713F7EF0" w14:textId="77777777" w:rsidR="00F24F7A" w:rsidRPr="007A34BA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使用敏捷开发方式进行的Java 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项目开发，使用了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spring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mvc</w:t>
            </w:r>
            <w:proofErr w:type="spellEnd"/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框架。</w:t>
            </w:r>
          </w:p>
          <w:p w14:paraId="2BF5C1D0" w14:textId="77777777" w:rsidR="00F24F7A" w:rsidRPr="005A6A8B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</w:pP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负责后端代码，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对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给定xml文书进行分词，关键字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提取</w:t>
            </w:r>
          </w:p>
          <w:p w14:paraId="3CA35D0E" w14:textId="77777777" w:rsidR="00F24F7A" w:rsidRPr="00667899" w:rsidRDefault="00F24F7A" w:rsidP="00F24F7A">
            <w:pPr>
              <w:spacing w:beforeLines="50" w:before="163" w:line="0" w:lineRule="atLeast"/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2017.04-2017.07        浏览股市行情、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制定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量化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策略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Tahoma" w:hint="eastAsia"/>
                <w:color w:val="444444"/>
                <w:sz w:val="18"/>
                <w:szCs w:val="18"/>
              </w:rPr>
              <w:t>优化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投资的股票网站                          Web项目                                         </w:t>
            </w:r>
          </w:p>
          <w:p w14:paraId="6235C151" w14:textId="77777777" w:rsidR="00F24F7A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担任PM，安排项目进度，负责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搭建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项目框架，数据库搭建和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后端算法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。</w:t>
            </w:r>
          </w:p>
          <w:p w14:paraId="43463B75" w14:textId="77777777" w:rsidR="00F24F7A" w:rsidRPr="007A34BA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Java 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项目，使用了SSH（</w:t>
            </w:r>
            <w:proofErr w:type="spellStart"/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struts+spring+hibernate</w:t>
            </w:r>
            <w:proofErr w:type="spellEnd"/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）框架</w:t>
            </w:r>
            <w:r w:rsidRPr="00250509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 xml:space="preserve"> </w:t>
            </w:r>
          </w:p>
          <w:p w14:paraId="742DB23B" w14:textId="477861B3" w:rsidR="00F24F7A" w:rsidRPr="00F24F7A" w:rsidRDefault="00F24F7A" w:rsidP="00F24F7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</w:pP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使用神经网络对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股票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价格进行预测，并利用机器学习K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NN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算法制定了新的量化策略</w:t>
            </w:r>
          </w:p>
          <w:p w14:paraId="607D33C8" w14:textId="75D08E76" w:rsidR="00CF62A4" w:rsidRPr="00250509" w:rsidRDefault="001C7316" w:rsidP="001C7316">
            <w:pPr>
              <w:spacing w:beforeLines="50" w:before="163" w:line="0" w:lineRule="atLeast"/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</w:pP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2</w:t>
            </w:r>
            <w:r w:rsidR="0035003F"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016.0</w:t>
            </w:r>
            <w:r w:rsidR="007D1D0F"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-</w:t>
            </w:r>
            <w:r w:rsidR="00B96229"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2016</w:t>
            </w:r>
            <w:r w:rsidR="007D1D0F"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>.05</w:t>
            </w:r>
            <w:r w:rsidR="00CF62A4"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     </w:t>
            </w:r>
            <w:r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 </w:t>
            </w:r>
            <w:r w:rsidR="00CF62A4"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 </w:t>
            </w:r>
            <w:r w:rsidR="00CF62A4" w:rsidRPr="00250509">
              <w:rPr>
                <w:rFonts w:ascii="微软雅黑" w:eastAsia="微软雅黑" w:hAnsi="微软雅黑" w:cs="Tahoma"/>
                <w:bCs/>
                <w:color w:val="444444"/>
                <w:sz w:val="18"/>
                <w:szCs w:val="18"/>
              </w:rPr>
              <w:t xml:space="preserve"> </w:t>
            </w:r>
            <w:r w:rsidR="008438D4">
              <w:rPr>
                <w:rFonts w:ascii="微软雅黑" w:eastAsia="微软雅黑" w:hAnsi="微软雅黑" w:cs="Tahoma"/>
                <w:bCs/>
                <w:color w:val="444444"/>
                <w:sz w:val="18"/>
                <w:szCs w:val="18"/>
              </w:rPr>
              <w:t>参加院级</w:t>
            </w:r>
            <w:r w:rsidR="008438D4">
              <w:rPr>
                <w:rFonts w:ascii="微软雅黑" w:eastAsia="微软雅黑" w:hAnsi="微软雅黑" w:cs="Tahoma" w:hint="eastAsia"/>
                <w:bCs/>
                <w:color w:val="444444"/>
                <w:sz w:val="18"/>
                <w:szCs w:val="18"/>
              </w:rPr>
              <w:t>EL编程</w:t>
            </w:r>
            <w:r w:rsidR="00CF62A4">
              <w:rPr>
                <w:rFonts w:ascii="微软雅黑" w:eastAsia="微软雅黑" w:hAnsi="微软雅黑" w:cs="Tahoma"/>
                <w:bCs/>
                <w:color w:val="444444"/>
                <w:sz w:val="18"/>
                <w:szCs w:val="18"/>
              </w:rPr>
              <w:t xml:space="preserve">                                     </w:t>
            </w:r>
            <w:r w:rsidR="008438D4">
              <w:rPr>
                <w:rFonts w:ascii="微软雅黑" w:eastAsia="微软雅黑" w:hAnsi="微软雅黑" w:cs="Tahoma"/>
                <w:bCs/>
                <w:color w:val="444444"/>
                <w:sz w:val="18"/>
                <w:szCs w:val="18"/>
              </w:rPr>
              <w:t xml:space="preserve">                     桌面应用</w:t>
            </w:r>
          </w:p>
          <w:p w14:paraId="3E385B85" w14:textId="47670140" w:rsidR="00CF62A4" w:rsidRPr="00250509" w:rsidRDefault="008438D4" w:rsidP="00667899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java语言，</w:t>
            </w:r>
            <w:r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独立</w:t>
            </w:r>
            <w:r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开发了</w:t>
            </w:r>
            <w:r w:rsidR="00B96229"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一款桌面</w:t>
            </w:r>
            <w:r w:rsidR="00B96229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武士</w:t>
            </w:r>
            <w:r w:rsidR="00B96229"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情形</w:t>
            </w:r>
            <w:r w:rsidR="00B96229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的</w:t>
            </w:r>
            <w:r w:rsidR="00B96229">
              <w:rPr>
                <w:rFonts w:ascii="微软雅黑" w:eastAsia="微软雅黑" w:hAnsi="微软雅黑" w:cs="Tahoma" w:hint="eastAsia"/>
                <w:color w:val="7F7F7F" w:themeColor="text1" w:themeTint="80"/>
                <w:sz w:val="18"/>
                <w:szCs w:val="18"/>
              </w:rPr>
              <w:t>棋盘</w:t>
            </w:r>
            <w:r w:rsidR="00B96229">
              <w:rPr>
                <w:rFonts w:ascii="微软雅黑" w:eastAsia="微软雅黑" w:hAnsi="微软雅黑" w:cs="Tahoma"/>
                <w:color w:val="7F7F7F" w:themeColor="text1" w:themeTint="80"/>
                <w:sz w:val="18"/>
                <w:szCs w:val="18"/>
              </w:rPr>
              <w:t>游戏</w:t>
            </w:r>
          </w:p>
          <w:p w14:paraId="35074054" w14:textId="007FE316" w:rsidR="006A2A27" w:rsidRPr="00A620F4" w:rsidRDefault="00322F48" w:rsidP="00A620F4">
            <w:pPr>
              <w:spacing w:beforeLines="50" w:before="163" w:afterLines="50" w:after="163" w:line="0" w:lineRule="atLeast"/>
              <w:jc w:val="both"/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</w:pPr>
            <w:r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>自</w:t>
            </w:r>
            <w:r>
              <w:rPr>
                <w:rFonts w:ascii="微软雅黑" w:eastAsia="微软雅黑" w:hAnsi="微软雅黑" w:hint="eastAsia"/>
                <w:color w:val="2E74B5" w:themeColor="accent1" w:themeShade="BF"/>
                <w:u w:val="single"/>
              </w:rPr>
              <w:t>我</w:t>
            </w:r>
            <w:r w:rsidR="00780868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>评价</w:t>
            </w:r>
            <w:r w:rsidR="00CF62A4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 xml:space="preserve">                  </w:t>
            </w:r>
            <w:r w:rsidR="00BC0E89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 xml:space="preserve">         </w:t>
            </w:r>
            <w:r w:rsidR="00CF62A4">
              <w:rPr>
                <w:rFonts w:ascii="微软雅黑" w:eastAsia="微软雅黑" w:hAnsi="微软雅黑"/>
                <w:color w:val="2E74B5" w:themeColor="accent1" w:themeShade="BF"/>
                <w:u w:val="single"/>
              </w:rPr>
              <w:t xml:space="preserve">                                            </w:t>
            </w:r>
            <w:r w:rsidR="00780868">
              <w:rPr>
                <w:rFonts w:ascii="微软雅黑" w:eastAsia="微软雅黑" w:hAnsi="微软雅黑"/>
                <w:sz w:val="18"/>
                <w:szCs w:val="18"/>
              </w:rPr>
              <w:t xml:space="preserve">             </w:t>
            </w:r>
            <w:r w:rsidR="006A2A27">
              <w:rPr>
                <w:rFonts w:ascii="微软雅黑" w:eastAsia="微软雅黑" w:hAnsi="微软雅黑" w:cs="Tahoma"/>
                <w:color w:val="444444"/>
                <w:sz w:val="18"/>
                <w:szCs w:val="18"/>
              </w:rPr>
              <w:t xml:space="preserve">                                                            </w:t>
            </w:r>
          </w:p>
          <w:p w14:paraId="77E3A5AD" w14:textId="45094F7C" w:rsidR="00780868" w:rsidRPr="00BE6F14" w:rsidRDefault="00780868" w:rsidP="00BE6F14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</w:pPr>
            <w:r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后端</w:t>
            </w:r>
            <w:r w:rsidR="00BE6F14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技能</w:t>
            </w:r>
            <w:r w:rsidRPr="00FD7E41"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java</w:t>
            </w:r>
            <w:r w:rsidRPr="00FD7E41"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，</w:t>
            </w:r>
            <w:r w:rsidR="00D92A00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python</w:t>
            </w:r>
            <w:r w:rsidR="00D92A00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，</w:t>
            </w:r>
            <w:proofErr w:type="spellStart"/>
            <w:r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mysql</w:t>
            </w:r>
            <w:proofErr w:type="spellEnd"/>
            <w:r w:rsidR="00D92A00"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，</w:t>
            </w:r>
            <w:r w:rsidR="001355D0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 xml:space="preserve"> </w:t>
            </w:r>
            <w:proofErr w:type="spellStart"/>
            <w:r w:rsidR="001355D0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linux</w:t>
            </w:r>
            <w:proofErr w:type="spellEnd"/>
            <w:r w:rsidR="001355D0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，shell，</w:t>
            </w:r>
            <w:r w:rsidR="00BE6F14"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算法</w:t>
            </w:r>
            <w:r w:rsidR="00BE6F14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、</w:t>
            </w:r>
            <w:r w:rsidR="00BE6F14"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数据结构</w:t>
            </w:r>
          </w:p>
          <w:p w14:paraId="4926A3F8" w14:textId="2A6242D0" w:rsidR="00C35A02" w:rsidRPr="00C35A02" w:rsidRDefault="00780868" w:rsidP="00780868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</w:pPr>
            <w:r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前端</w:t>
            </w:r>
            <w:r w:rsidR="00BE6F14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技能</w:t>
            </w:r>
            <w:r w:rsidRPr="00FD7E41"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：</w:t>
            </w:r>
            <w:r w:rsidR="00032F4E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android，html，</w:t>
            </w:r>
            <w:proofErr w:type="spellStart"/>
            <w:r w:rsidR="00032F4E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css</w:t>
            </w:r>
            <w:proofErr w:type="spellEnd"/>
            <w:r w:rsidR="00032F4E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，</w:t>
            </w:r>
            <w:proofErr w:type="spellStart"/>
            <w:r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js</w:t>
            </w:r>
            <w:proofErr w:type="spellEnd"/>
          </w:p>
          <w:p w14:paraId="063A9C92" w14:textId="5C93DDFC" w:rsidR="00780868" w:rsidRPr="003419F4" w:rsidRDefault="00BE6F14" w:rsidP="007D6D0A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</w:pPr>
            <w:r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热爱</w:t>
            </w:r>
            <w:r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编程</w:t>
            </w:r>
            <w:r w:rsidR="001355D0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，</w:t>
            </w:r>
            <w:r w:rsidR="00357FDC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技术</w:t>
            </w:r>
            <w:r w:rsidR="0088360C"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博客</w:t>
            </w:r>
            <w:r w:rsidR="0088360C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地址：</w:t>
            </w:r>
            <w:r w:rsidR="00761D4A">
              <w:fldChar w:fldCharType="begin"/>
            </w:r>
            <w:r w:rsidR="00761D4A">
              <w:instrText xml:space="preserve"> HYPERLINK "http://blog.csdn.net/c_j33" </w:instrText>
            </w:r>
            <w:r w:rsidR="00761D4A">
              <w:fldChar w:fldCharType="separate"/>
            </w:r>
            <w:r w:rsidR="003419F4" w:rsidRPr="00140BD8">
              <w:rPr>
                <w:rStyle w:val="a4"/>
                <w:rFonts w:ascii="微软雅黑" w:eastAsia="微软雅黑" w:hAnsi="微软雅黑" w:cs="Tahoma"/>
                <w:sz w:val="18"/>
                <w:szCs w:val="18"/>
              </w:rPr>
              <w:t>http://blog.csdn.net/c_j33</w:t>
            </w:r>
            <w:r w:rsidR="00761D4A">
              <w:rPr>
                <w:rStyle w:val="a4"/>
                <w:rFonts w:ascii="微软雅黑" w:eastAsia="微软雅黑" w:hAnsi="微软雅黑" w:cs="Tahoma"/>
                <w:sz w:val="18"/>
                <w:szCs w:val="18"/>
              </w:rPr>
              <w:fldChar w:fldCharType="end"/>
            </w:r>
          </w:p>
          <w:p w14:paraId="7C166BF1" w14:textId="22D13CBC" w:rsidR="00285103" w:rsidRPr="009909AA" w:rsidRDefault="003419F4" w:rsidP="00454A15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</w:pPr>
            <w:r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学习</w:t>
            </w:r>
            <w:r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能力强，对新环境适应快</w:t>
            </w:r>
            <w:r w:rsidR="00D744B5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,</w:t>
            </w:r>
          </w:p>
          <w:p w14:paraId="04C56B16" w14:textId="06A1CBB5" w:rsidR="009909AA" w:rsidRPr="00454A15" w:rsidRDefault="007F1E76" w:rsidP="00454A15">
            <w:pPr>
              <w:pStyle w:val="a5"/>
              <w:numPr>
                <w:ilvl w:val="0"/>
                <w:numId w:val="11"/>
              </w:numPr>
              <w:spacing w:line="0" w:lineRule="atLeast"/>
              <w:ind w:leftChars="885" w:left="2295" w:hangingChars="95" w:hanging="171"/>
            </w:pPr>
            <w:r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对</w:t>
            </w:r>
            <w:r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数据库</w:t>
            </w:r>
            <w:r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大</w:t>
            </w:r>
            <w:r w:rsidR="009909AA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数据处理很感兴趣，</w:t>
            </w:r>
            <w:r w:rsidR="009909AA">
              <w:rPr>
                <w:rFonts w:ascii="微软雅黑" w:eastAsia="微软雅黑" w:hAnsi="微软雅黑" w:cs="Tahoma" w:hint="eastAsia"/>
                <w:color w:val="262626" w:themeColor="text1" w:themeTint="D9"/>
                <w:sz w:val="18"/>
                <w:szCs w:val="18"/>
              </w:rPr>
              <w:t>正</w:t>
            </w:r>
            <w:r w:rsidR="00D86492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在</w:t>
            </w:r>
            <w:r w:rsidR="009909AA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学习</w:t>
            </w:r>
            <w:proofErr w:type="spellStart"/>
            <w:r w:rsidR="00D744B5">
              <w:rPr>
                <w:rFonts w:ascii="微软雅黑" w:eastAsia="微软雅黑" w:hAnsi="微软雅黑" w:cs="Tahoma"/>
                <w:color w:val="262626" w:themeColor="text1" w:themeTint="D9"/>
                <w:sz w:val="18"/>
                <w:szCs w:val="18"/>
              </w:rPr>
              <w:t>hadoop</w:t>
            </w:r>
            <w:proofErr w:type="spellEnd"/>
          </w:p>
        </w:tc>
        <w:bookmarkStart w:id="0" w:name="_GoBack"/>
        <w:bookmarkEnd w:id="0"/>
      </w:tr>
    </w:tbl>
    <w:p w14:paraId="215B8F34" w14:textId="77777777" w:rsidR="001E7111" w:rsidRPr="00250509" w:rsidRDefault="001E7111" w:rsidP="00E46534">
      <w:pPr>
        <w:spacing w:line="0" w:lineRule="atLeast"/>
        <w:rPr>
          <w:rFonts w:ascii="微软雅黑" w:eastAsia="微软雅黑" w:hAnsi="微软雅黑"/>
          <w:sz w:val="18"/>
          <w:szCs w:val="18"/>
        </w:rPr>
      </w:pPr>
    </w:p>
    <w:sectPr w:rsidR="001E7111" w:rsidRPr="00250509" w:rsidSect="00E46534">
      <w:pgSz w:w="11900" w:h="16840"/>
      <w:pgMar w:top="656" w:right="1080" w:bottom="531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A8D41A" w14:textId="77777777" w:rsidR="00761D4A" w:rsidRDefault="00761D4A" w:rsidP="003C3007">
      <w:r>
        <w:separator/>
      </w:r>
    </w:p>
  </w:endnote>
  <w:endnote w:type="continuationSeparator" w:id="0">
    <w:p w14:paraId="16C8452A" w14:textId="77777777" w:rsidR="00761D4A" w:rsidRDefault="00761D4A" w:rsidP="003C3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微软雅黑">
    <w:charset w:val="88"/>
    <w:family w:val="auto"/>
    <w:pitch w:val="variable"/>
    <w:sig w:usb0="80000287" w:usb1="28CF3C52" w:usb2="00000016" w:usb3="00000000" w:csb0="0014001F" w:csb1="00000000"/>
  </w:font>
  <w:font w:name="Tahom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491CFA" w14:textId="77777777" w:rsidR="00761D4A" w:rsidRDefault="00761D4A" w:rsidP="003C3007">
      <w:r>
        <w:separator/>
      </w:r>
    </w:p>
  </w:footnote>
  <w:footnote w:type="continuationSeparator" w:id="0">
    <w:p w14:paraId="128E5A83" w14:textId="77777777" w:rsidR="00761D4A" w:rsidRDefault="00761D4A" w:rsidP="003C3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35B2F"/>
    <w:multiLevelType w:val="hybridMultilevel"/>
    <w:tmpl w:val="B1AE0D24"/>
    <w:lvl w:ilvl="0" w:tplc="C630C55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F902E02"/>
    <w:multiLevelType w:val="hybridMultilevel"/>
    <w:tmpl w:val="9064C680"/>
    <w:lvl w:ilvl="0" w:tplc="4F9EE0AC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E8A5C52"/>
    <w:multiLevelType w:val="hybridMultilevel"/>
    <w:tmpl w:val="FDA06948"/>
    <w:lvl w:ilvl="0" w:tplc="4F9EE0AC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20E952A2"/>
    <w:multiLevelType w:val="hybridMultilevel"/>
    <w:tmpl w:val="9CF28C38"/>
    <w:lvl w:ilvl="0" w:tplc="4F9EE0AC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24285B46"/>
    <w:multiLevelType w:val="hybridMultilevel"/>
    <w:tmpl w:val="A99EBA20"/>
    <w:lvl w:ilvl="0" w:tplc="C630C55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49F3064"/>
    <w:multiLevelType w:val="hybridMultilevel"/>
    <w:tmpl w:val="3926C2F2"/>
    <w:lvl w:ilvl="0" w:tplc="74902AF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27227428"/>
    <w:multiLevelType w:val="hybridMultilevel"/>
    <w:tmpl w:val="D0D05108"/>
    <w:lvl w:ilvl="0" w:tplc="74902AF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305B5547"/>
    <w:multiLevelType w:val="hybridMultilevel"/>
    <w:tmpl w:val="0BA87BA6"/>
    <w:lvl w:ilvl="0" w:tplc="74902AF4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4835653"/>
    <w:multiLevelType w:val="multilevel"/>
    <w:tmpl w:val="DA323474"/>
    <w:lvl w:ilvl="0">
      <w:start w:val="2009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9"/>
      <w:numFmt w:val="decimalZero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nsid w:val="37200485"/>
    <w:multiLevelType w:val="hybridMultilevel"/>
    <w:tmpl w:val="36EE922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37283FE2"/>
    <w:multiLevelType w:val="hybridMultilevel"/>
    <w:tmpl w:val="22D4A650"/>
    <w:lvl w:ilvl="0" w:tplc="B394E7D4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50EB01C7"/>
    <w:multiLevelType w:val="hybridMultilevel"/>
    <w:tmpl w:val="D142753A"/>
    <w:lvl w:ilvl="0" w:tplc="C630C55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659A0397"/>
    <w:multiLevelType w:val="hybridMultilevel"/>
    <w:tmpl w:val="D60C2100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6B375A73"/>
    <w:multiLevelType w:val="hybridMultilevel"/>
    <w:tmpl w:val="8BF6DEF6"/>
    <w:lvl w:ilvl="0" w:tplc="08144D42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  <w:color w:val="5B9BD5" w:themeColor="accent1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6BE90DBE"/>
    <w:multiLevelType w:val="hybridMultilevel"/>
    <w:tmpl w:val="D8FA93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9"/>
  </w:num>
  <w:num w:numId="5">
    <w:abstractNumId w:val="4"/>
  </w:num>
  <w:num w:numId="6">
    <w:abstractNumId w:val="0"/>
  </w:num>
  <w:num w:numId="7">
    <w:abstractNumId w:val="11"/>
  </w:num>
  <w:num w:numId="8">
    <w:abstractNumId w:val="7"/>
  </w:num>
  <w:num w:numId="9">
    <w:abstractNumId w:val="5"/>
  </w:num>
  <w:num w:numId="10">
    <w:abstractNumId w:val="6"/>
  </w:num>
  <w:num w:numId="11">
    <w:abstractNumId w:val="13"/>
  </w:num>
  <w:num w:numId="12">
    <w:abstractNumId w:val="3"/>
  </w:num>
  <w:num w:numId="13">
    <w:abstractNumId w:val="2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5"/>
  <w:bordersDoNotSurroundHeader/>
  <w:bordersDoNotSurroundFooter/>
  <w:proofState w:spelling="clean" w:grammar="clean"/>
  <w:attachedTemplate r:id="rId1"/>
  <w:defaultTabStop w:val="18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909"/>
    <w:rsid w:val="000030F9"/>
    <w:rsid w:val="0001696E"/>
    <w:rsid w:val="00032F4E"/>
    <w:rsid w:val="00053F65"/>
    <w:rsid w:val="00074335"/>
    <w:rsid w:val="00090D1C"/>
    <w:rsid w:val="00092614"/>
    <w:rsid w:val="000A49D4"/>
    <w:rsid w:val="000B6C93"/>
    <w:rsid w:val="000E76DC"/>
    <w:rsid w:val="00125143"/>
    <w:rsid w:val="001355D0"/>
    <w:rsid w:val="0013572B"/>
    <w:rsid w:val="001432EA"/>
    <w:rsid w:val="001643E0"/>
    <w:rsid w:val="00177D5B"/>
    <w:rsid w:val="0019281B"/>
    <w:rsid w:val="001A03E5"/>
    <w:rsid w:val="001C5180"/>
    <w:rsid w:val="001C7316"/>
    <w:rsid w:val="001E7111"/>
    <w:rsid w:val="00250509"/>
    <w:rsid w:val="00254D1B"/>
    <w:rsid w:val="00267027"/>
    <w:rsid w:val="002676F4"/>
    <w:rsid w:val="00271406"/>
    <w:rsid w:val="00282635"/>
    <w:rsid w:val="00285103"/>
    <w:rsid w:val="00287909"/>
    <w:rsid w:val="002E0F84"/>
    <w:rsid w:val="002F20D9"/>
    <w:rsid w:val="002F58D5"/>
    <w:rsid w:val="00316CE0"/>
    <w:rsid w:val="00322F48"/>
    <w:rsid w:val="0033476A"/>
    <w:rsid w:val="00335A69"/>
    <w:rsid w:val="003419F4"/>
    <w:rsid w:val="0035003F"/>
    <w:rsid w:val="00357FDC"/>
    <w:rsid w:val="00396F66"/>
    <w:rsid w:val="003C3007"/>
    <w:rsid w:val="00454A15"/>
    <w:rsid w:val="004561DE"/>
    <w:rsid w:val="004A6B4C"/>
    <w:rsid w:val="004C12C8"/>
    <w:rsid w:val="004C434C"/>
    <w:rsid w:val="004C6CB6"/>
    <w:rsid w:val="004C7D07"/>
    <w:rsid w:val="004F3560"/>
    <w:rsid w:val="00523CB7"/>
    <w:rsid w:val="0052686D"/>
    <w:rsid w:val="0057692B"/>
    <w:rsid w:val="00592927"/>
    <w:rsid w:val="005A2221"/>
    <w:rsid w:val="005A6A8B"/>
    <w:rsid w:val="005B7A47"/>
    <w:rsid w:val="005C2790"/>
    <w:rsid w:val="005D6B63"/>
    <w:rsid w:val="00604445"/>
    <w:rsid w:val="00636814"/>
    <w:rsid w:val="0065025F"/>
    <w:rsid w:val="00652652"/>
    <w:rsid w:val="00667899"/>
    <w:rsid w:val="006A2A27"/>
    <w:rsid w:val="006E714D"/>
    <w:rsid w:val="006E790D"/>
    <w:rsid w:val="00756E15"/>
    <w:rsid w:val="00761D4A"/>
    <w:rsid w:val="00766CF9"/>
    <w:rsid w:val="00772801"/>
    <w:rsid w:val="00780868"/>
    <w:rsid w:val="00795DA2"/>
    <w:rsid w:val="007A34BA"/>
    <w:rsid w:val="007B5B64"/>
    <w:rsid w:val="007D1D0F"/>
    <w:rsid w:val="007D6D0A"/>
    <w:rsid w:val="007E63A7"/>
    <w:rsid w:val="007F1E76"/>
    <w:rsid w:val="00835C3F"/>
    <w:rsid w:val="008438D4"/>
    <w:rsid w:val="0084683B"/>
    <w:rsid w:val="0087058E"/>
    <w:rsid w:val="00870EE9"/>
    <w:rsid w:val="008721A7"/>
    <w:rsid w:val="00882E03"/>
    <w:rsid w:val="0088360C"/>
    <w:rsid w:val="00883F51"/>
    <w:rsid w:val="008D46C7"/>
    <w:rsid w:val="00906FD0"/>
    <w:rsid w:val="00907B2E"/>
    <w:rsid w:val="009177F8"/>
    <w:rsid w:val="00937B84"/>
    <w:rsid w:val="00942DD1"/>
    <w:rsid w:val="0094631D"/>
    <w:rsid w:val="00951CDB"/>
    <w:rsid w:val="009520D3"/>
    <w:rsid w:val="00962F2E"/>
    <w:rsid w:val="009909AA"/>
    <w:rsid w:val="009A6D72"/>
    <w:rsid w:val="009C49A9"/>
    <w:rsid w:val="009D6C2C"/>
    <w:rsid w:val="00A05A22"/>
    <w:rsid w:val="00A620F4"/>
    <w:rsid w:val="00A74134"/>
    <w:rsid w:val="00AB12B3"/>
    <w:rsid w:val="00AB6B5B"/>
    <w:rsid w:val="00AF1F3F"/>
    <w:rsid w:val="00B0099C"/>
    <w:rsid w:val="00B21D73"/>
    <w:rsid w:val="00B37CE4"/>
    <w:rsid w:val="00B71146"/>
    <w:rsid w:val="00B731D3"/>
    <w:rsid w:val="00B91946"/>
    <w:rsid w:val="00B96229"/>
    <w:rsid w:val="00BB3B16"/>
    <w:rsid w:val="00BC0E89"/>
    <w:rsid w:val="00BE6F14"/>
    <w:rsid w:val="00BF7665"/>
    <w:rsid w:val="00C22807"/>
    <w:rsid w:val="00C35A02"/>
    <w:rsid w:val="00C577D6"/>
    <w:rsid w:val="00C61F7A"/>
    <w:rsid w:val="00C9741B"/>
    <w:rsid w:val="00CB5EBB"/>
    <w:rsid w:val="00CC442A"/>
    <w:rsid w:val="00CF62A4"/>
    <w:rsid w:val="00D2663D"/>
    <w:rsid w:val="00D37828"/>
    <w:rsid w:val="00D744B5"/>
    <w:rsid w:val="00D83C18"/>
    <w:rsid w:val="00D85650"/>
    <w:rsid w:val="00D86492"/>
    <w:rsid w:val="00D925AB"/>
    <w:rsid w:val="00D92A00"/>
    <w:rsid w:val="00DC1746"/>
    <w:rsid w:val="00DC472F"/>
    <w:rsid w:val="00DD43A7"/>
    <w:rsid w:val="00DE4CC7"/>
    <w:rsid w:val="00DE60E3"/>
    <w:rsid w:val="00DF231A"/>
    <w:rsid w:val="00DF3A48"/>
    <w:rsid w:val="00E271CB"/>
    <w:rsid w:val="00E32F59"/>
    <w:rsid w:val="00E46534"/>
    <w:rsid w:val="00E65DB8"/>
    <w:rsid w:val="00E9232C"/>
    <w:rsid w:val="00E96209"/>
    <w:rsid w:val="00EA3E55"/>
    <w:rsid w:val="00EE33E4"/>
    <w:rsid w:val="00EF171A"/>
    <w:rsid w:val="00F13E32"/>
    <w:rsid w:val="00F24F7A"/>
    <w:rsid w:val="00F3497D"/>
    <w:rsid w:val="00F379CE"/>
    <w:rsid w:val="00F76DA3"/>
    <w:rsid w:val="00FA336C"/>
    <w:rsid w:val="00FD7A36"/>
    <w:rsid w:val="00FD7E41"/>
    <w:rsid w:val="00FE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218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4D1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71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AB6B5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E271CB"/>
    <w:pPr>
      <w:ind w:firstLineChars="200" w:firstLine="420"/>
    </w:pPr>
  </w:style>
  <w:style w:type="character" w:styleId="a6">
    <w:name w:val="FollowedHyperlink"/>
    <w:basedOn w:val="a0"/>
    <w:uiPriority w:val="99"/>
    <w:semiHidden/>
    <w:unhideWhenUsed/>
    <w:rsid w:val="00B0099C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3C3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3C3007"/>
    <w:rPr>
      <w:rFonts w:ascii="Arial" w:hAnsi="Arial" w:cs="Arial"/>
      <w:color w:val="000000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C30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3C3007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8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yperlink" Target="http://github.com/IMWYY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Mark.W/Library/Containers/com.microsoft.Word/Data/Library/Caches/TM96392474/&#20132;&#20114;&#35774;&#35745;-&#24212;&#23626;-&#20256;&#32479;&#34920;&#26684;&#2433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07B3C5-549B-F545-B87D-15D34C129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交互设计-应届-传统表格式.dotx</Template>
  <TotalTime>0</TotalTime>
  <Pages>1</Pages>
  <Words>270</Words>
  <Characters>1544</Characters>
  <Application>Microsoft Macintosh Word</Application>
  <DocSecurity>0</DocSecurity>
  <Lines>12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Microsoft IT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</dc:creator>
  <cp:keywords/>
  <dc:description/>
  <cp:lastModifiedBy>stephen</cp:lastModifiedBy>
  <cp:revision>4</cp:revision>
  <cp:lastPrinted>2018-01-20T07:41:00Z</cp:lastPrinted>
  <dcterms:created xsi:type="dcterms:W3CDTF">2018-01-20T07:41:00Z</dcterms:created>
  <dcterms:modified xsi:type="dcterms:W3CDTF">2018-01-20T07:46:00Z</dcterms:modified>
</cp:coreProperties>
</file>